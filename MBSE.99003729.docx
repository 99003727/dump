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1C6C3387" w:rsidR="006F3721" w:rsidRPr="00F40045" w:rsidRDefault="00E571D8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MBSE</w:t>
                            </w:r>
                            <w:r w:rsidR="006F3721"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1C6C3387" w:rsidR="006F3721" w:rsidRPr="00F40045" w:rsidRDefault="00E571D8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MBSE</w:t>
                      </w:r>
                      <w:r w:rsidR="006F3721"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50A135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EE5D2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A90A8F4" w:rsidR="002979C3" w:rsidRPr="00404B4F" w:rsidRDefault="00CF04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704DAF84" w:rsidR="002979C3" w:rsidRPr="00B96BE2" w:rsidRDefault="00E571D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16</w:t>
            </w:r>
            <w:r w:rsidR="00077838">
              <w:rPr>
                <w:rFonts w:cs="Arial"/>
              </w:rPr>
              <w:t>/03/2021</w:t>
            </w:r>
          </w:p>
        </w:tc>
        <w:tc>
          <w:tcPr>
            <w:tcW w:w="863" w:type="pct"/>
            <w:vAlign w:val="center"/>
          </w:tcPr>
          <w:p w14:paraId="48DC9A5B" w14:textId="757DBB7D" w:rsidR="001B4CE7" w:rsidRPr="007B3ACD" w:rsidRDefault="00077838" w:rsidP="0007783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077838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55191A4C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3F12BCA3" w14:textId="17A7C279" w:rsidR="00823CB7" w:rsidRDefault="00823CB7" w:rsidP="00823CB7"/>
    <w:p w14:paraId="19DC537B" w14:textId="4DE30119" w:rsidR="00823CB7" w:rsidRDefault="00823CB7" w:rsidP="00823CB7"/>
    <w:p w14:paraId="18ADF7B9" w14:textId="77777777" w:rsidR="00823CB7" w:rsidRPr="00823CB7" w:rsidRDefault="00823CB7" w:rsidP="00823CB7"/>
    <w:sdt>
      <w:sdtPr>
        <w:rPr>
          <w:rFonts w:ascii="Calibri" w:hAnsi="Calibri"/>
          <w:sz w:val="22"/>
          <w:szCs w:val="22"/>
        </w:rPr>
        <w:id w:val="157994806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0F1307C4" w14:textId="1CB92190" w:rsidR="00DD37E0" w:rsidRDefault="008C2225" w:rsidP="00946363">
          <w:pPr>
            <w:pStyle w:val="TOCHeading"/>
          </w:pPr>
          <w:r w:rsidRPr="008C2225">
            <w:rPr>
              <w:rFonts w:asciiTheme="majorHAnsi" w:hAnsiTheme="majorHAnsi"/>
              <w:sz w:val="22"/>
              <w:szCs w:val="22"/>
            </w:rPr>
            <w:t xml:space="preserve">Table of </w:t>
          </w:r>
          <w:r w:rsidR="00DD37E0">
            <w:t>Contents</w:t>
          </w:r>
        </w:p>
        <w:p w14:paraId="55FDA680" w14:textId="7E80B3B1" w:rsidR="00E675DD" w:rsidRDefault="00946363" w:rsidP="00946363">
          <w:pPr>
            <w:tabs>
              <w:tab w:val="left" w:pos="4408"/>
            </w:tabs>
          </w:pPr>
          <w:r w:rsidRPr="00012CF1">
            <w:rPr>
              <w:b/>
            </w:rPr>
            <w:t>ACTIVITY 1</w:t>
          </w:r>
          <w:r>
            <w:t xml:space="preserve">- </w:t>
          </w:r>
          <w:r w:rsidR="00BF5D3E">
            <w:t>ON RAMP CERTIFICATES</w:t>
          </w:r>
          <w:r w:rsidR="00E675DD">
            <w:t>………………………………………………………………………………………………………</w:t>
          </w:r>
          <w:r w:rsidR="00012CF1">
            <w:t>..</w:t>
          </w:r>
          <w:r w:rsidR="00E675DD">
            <w:t>.</w:t>
          </w:r>
          <w:r w:rsidR="00BD2D37">
            <w:t>4</w:t>
          </w:r>
        </w:p>
        <w:p w14:paraId="04F5D282" w14:textId="004A4B2D" w:rsidR="00E675DD" w:rsidRDefault="00946363" w:rsidP="00946363">
          <w:pPr>
            <w:tabs>
              <w:tab w:val="left" w:pos="4408"/>
            </w:tabs>
          </w:pPr>
          <w:r w:rsidRPr="00012CF1">
            <w:rPr>
              <w:b/>
            </w:rPr>
            <w:t>ACTIVITY 2</w:t>
          </w:r>
          <w:r>
            <w:t xml:space="preserve">- </w:t>
          </w:r>
          <w:r w:rsidR="00BF5D3E">
            <w:t>D</w:t>
          </w:r>
          <w:r w:rsidR="00927FD5">
            <w:t>IFFERENCE</w:t>
          </w:r>
          <w:r w:rsidR="00BF5D3E">
            <w:t xml:space="preserve"> EQUATIONS</w:t>
          </w:r>
          <w:r w:rsidR="00927FD5">
            <w:t>…</w:t>
          </w:r>
          <w:r w:rsidR="00E675DD">
            <w:t>……………………………………………………………………………………………</w:t>
          </w:r>
          <w:r w:rsidR="00012CF1">
            <w:t>...</w:t>
          </w:r>
          <w:r w:rsidR="00E675DD">
            <w:t>…</w:t>
          </w:r>
          <w:r w:rsidR="003A7FF4">
            <w:t>.</w:t>
          </w:r>
          <w:r w:rsidR="00E675DD">
            <w:t>…</w:t>
          </w:r>
          <w:r w:rsidR="003A7FF4">
            <w:t>.</w:t>
          </w:r>
          <w:r w:rsidR="00CA44A5">
            <w:t>6</w:t>
          </w:r>
        </w:p>
        <w:p w14:paraId="74004834" w14:textId="7B473B9E" w:rsidR="00E675DD" w:rsidRDefault="00946363" w:rsidP="00946363">
          <w:pPr>
            <w:tabs>
              <w:tab w:val="left" w:pos="4408"/>
            </w:tabs>
          </w:pPr>
          <w:r w:rsidRPr="00012CF1">
            <w:rPr>
              <w:b/>
            </w:rPr>
            <w:t>ACTIVITY 3</w:t>
          </w:r>
          <w:r w:rsidR="00BF5D3E">
            <w:t>- DI</w:t>
          </w:r>
          <w:r w:rsidR="00927FD5">
            <w:t>FFERENTIAL</w:t>
          </w:r>
          <w:r w:rsidR="00BF5D3E">
            <w:t xml:space="preserve"> EQUATIONS</w:t>
          </w:r>
          <w:r w:rsidR="00927FD5">
            <w:t>.</w:t>
          </w:r>
          <w:r w:rsidR="00E675DD">
            <w:t>…………………………………………………………………………………………………...</w:t>
          </w:r>
          <w:r w:rsidR="003A7FF4">
            <w:t>.6</w:t>
          </w:r>
        </w:p>
        <w:p w14:paraId="48DC9A97" w14:textId="182EDBE7" w:rsidR="00DB5DE8" w:rsidRPr="00E675DD" w:rsidRDefault="00600480" w:rsidP="00081D88">
          <w:pPr>
            <w:tabs>
              <w:tab w:val="left" w:pos="4408"/>
            </w:tabs>
          </w:pPr>
        </w:p>
      </w:sdtContent>
    </w:sdt>
    <w:p w14:paraId="76419BE1" w14:textId="5A5EE37D" w:rsidR="002478C3" w:rsidRDefault="002478C3" w:rsidP="002478C3"/>
    <w:sdt>
      <w:sdtPr>
        <w:rPr>
          <w:rFonts w:ascii="Calibri" w:hAnsi="Calibri"/>
          <w:b w:val="0"/>
          <w:bCs w:val="0"/>
          <w:sz w:val="22"/>
          <w:szCs w:val="22"/>
        </w:rPr>
        <w:id w:val="15178007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E9A2A1" w14:textId="434EA152" w:rsidR="00FE335F" w:rsidRDefault="00FE335F" w:rsidP="00FE335F">
          <w:pPr>
            <w:pStyle w:val="TOCHeading"/>
          </w:pPr>
          <w:r>
            <w:t>Table of Figures</w:t>
          </w:r>
        </w:p>
        <w:p w14:paraId="5D10C74A" w14:textId="1199C634" w:rsidR="00FE335F" w:rsidRDefault="00FE335F" w:rsidP="00FE335F">
          <w:pPr>
            <w:tabs>
              <w:tab w:val="left" w:pos="4408"/>
            </w:tabs>
          </w:pPr>
          <w:r>
            <w:rPr>
              <w:b/>
            </w:rPr>
            <w:t>FIGURE 1</w:t>
          </w:r>
          <w:r w:rsidR="0031760A">
            <w:rPr>
              <w:b/>
            </w:rPr>
            <w:t>.1</w:t>
          </w:r>
          <w:r>
            <w:t>- MAKE FILE………………………………………</w:t>
          </w:r>
          <w:r w:rsidR="0031760A">
            <w:t>………………………………………………………………………………</w:t>
          </w:r>
          <w:proofErr w:type="gramStart"/>
          <w:r w:rsidR="0069453B">
            <w:t>….</w:t>
          </w:r>
          <w:r w:rsidR="0031760A">
            <w:t>…</w:t>
          </w:r>
          <w:r>
            <w:t>..</w:t>
          </w:r>
          <w:proofErr w:type="gramEnd"/>
          <w:r>
            <w:t>4</w:t>
          </w:r>
        </w:p>
        <w:p w14:paraId="4E913BA9" w14:textId="229B10F4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2.1</w:t>
          </w:r>
          <w:r>
            <w:t xml:space="preserve">- </w:t>
          </w:r>
          <w:r w:rsidR="0031760A">
            <w:t>START-UP COMMAND</w:t>
          </w:r>
          <w:r>
            <w:t>………………………………………………………………………………………………………</w:t>
          </w:r>
          <w:r w:rsidR="00AD0347">
            <w:t>….</w:t>
          </w:r>
          <w:r>
            <w:t>...</w:t>
          </w:r>
          <w:r w:rsidR="0069453B">
            <w:t>5</w:t>
          </w:r>
        </w:p>
        <w:p w14:paraId="712090B2" w14:textId="7E8E6E5A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3.1</w:t>
          </w:r>
          <w:r>
            <w:t xml:space="preserve">- </w:t>
          </w:r>
          <w:r w:rsidR="0069453B">
            <w:t>LINKER SCRIPT</w:t>
          </w:r>
          <w:r>
            <w:t>…………………………………………………………………………………………………………………...</w:t>
          </w:r>
          <w:r w:rsidR="00AD0347">
            <w:t>.....</w:t>
          </w:r>
          <w:r w:rsidR="0069453B">
            <w:t>6</w:t>
          </w:r>
        </w:p>
        <w:p w14:paraId="26BF7346" w14:textId="4FF5E5C3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5.1</w:t>
          </w:r>
          <w:r w:rsidR="0069453B">
            <w:t>- GPIO PIN CONFIG</w:t>
          </w:r>
          <w:r>
            <w:t>……………………………………………………………………………………………………………</w:t>
          </w:r>
          <w:r w:rsidR="00AD0347">
            <w:t>……..</w:t>
          </w:r>
          <w:r>
            <w:t>.</w:t>
          </w:r>
          <w:r w:rsidR="0069453B">
            <w:t>7</w:t>
          </w:r>
        </w:p>
        <w:p w14:paraId="5D75E10B" w14:textId="78CBA1FA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5.2</w:t>
          </w:r>
          <w:r>
            <w:t xml:space="preserve">- </w:t>
          </w:r>
          <w:r w:rsidR="0069453B">
            <w:t>LED TOGGLE</w:t>
          </w:r>
          <w:r>
            <w:t>…………………………………………………………………………………………………………………</w:t>
          </w:r>
          <w:r w:rsidR="00AD0347">
            <w:t>………..</w:t>
          </w:r>
          <w:r>
            <w:t>.</w:t>
          </w:r>
          <w:r w:rsidR="0069453B">
            <w:t>8</w:t>
          </w:r>
        </w:p>
        <w:p w14:paraId="0836BFF0" w14:textId="36754C43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5.3</w:t>
          </w:r>
          <w:r w:rsidR="0069453B">
            <w:t>- GREEN LIGHT BLINKING</w:t>
          </w:r>
          <w:r>
            <w:t>………………………………………………………………………………………………</w:t>
          </w:r>
          <w:r w:rsidR="00AD0347">
            <w:t>………</w:t>
          </w:r>
          <w:proofErr w:type="gramStart"/>
          <w:r w:rsidR="00AD0347">
            <w:t>….</w:t>
          </w:r>
          <w:r>
            <w:t>.</w:t>
          </w:r>
          <w:proofErr w:type="gramEnd"/>
          <w:r w:rsidR="0069453B">
            <w:t>8</w:t>
          </w:r>
        </w:p>
        <w:p w14:paraId="54885C08" w14:textId="12F7D01E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5.4</w:t>
          </w:r>
          <w:r>
            <w:t xml:space="preserve">- </w:t>
          </w:r>
          <w:r w:rsidR="0069453B">
            <w:t>EXTI PIN CONFIG</w:t>
          </w:r>
          <w:r>
            <w:t>……………………………………………………………………………………………………………</w:t>
          </w:r>
          <w:r w:rsidR="00AD0347">
            <w:t>……</w:t>
          </w:r>
          <w:proofErr w:type="gramStart"/>
          <w:r w:rsidR="00AD0347">
            <w:t>….</w:t>
          </w:r>
          <w:r>
            <w:t>.</w:t>
          </w:r>
          <w:proofErr w:type="gramEnd"/>
          <w:r w:rsidR="0069453B">
            <w:t>9</w:t>
          </w:r>
        </w:p>
        <w:p w14:paraId="300FC737" w14:textId="63A767FC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5.5</w:t>
          </w:r>
          <w:r>
            <w:t xml:space="preserve">- </w:t>
          </w:r>
          <w:r w:rsidR="0069453B">
            <w:t>EXTI CODE</w:t>
          </w:r>
          <w:r>
            <w:t>…………………………………………………………………………………………………………………...</w:t>
          </w:r>
          <w:r w:rsidR="00AD0347">
            <w:t>..........</w:t>
          </w:r>
          <w:r w:rsidR="0069453B">
            <w:t>10</w:t>
          </w:r>
        </w:p>
        <w:p w14:paraId="02444E57" w14:textId="23AC015A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5.6</w:t>
          </w:r>
          <w:r>
            <w:t xml:space="preserve">- </w:t>
          </w:r>
          <w:r w:rsidR="0069453B">
            <w:t>ADC PIN CONFIG</w:t>
          </w:r>
          <w:r>
            <w:t>……………………………………………………………………………………………………………...</w:t>
          </w:r>
          <w:r w:rsidR="00AD0347">
            <w:t>......</w:t>
          </w:r>
          <w:r w:rsidR="0069453B">
            <w:t>10</w:t>
          </w:r>
        </w:p>
        <w:p w14:paraId="431DAC99" w14:textId="67065AD6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5.7</w:t>
          </w:r>
          <w:r>
            <w:t xml:space="preserve">- </w:t>
          </w:r>
          <w:r w:rsidR="0069453B">
            <w:t>ADC CODE</w:t>
          </w:r>
          <w:r>
            <w:t>……………………………………………………………………………………………………………………...</w:t>
          </w:r>
          <w:r w:rsidR="00AD0347">
            <w:t>........</w:t>
          </w:r>
          <w:r w:rsidR="0069453B">
            <w:t>11</w:t>
          </w:r>
        </w:p>
        <w:p w14:paraId="40B4EC47" w14:textId="6A9B9DD3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5.8</w:t>
          </w:r>
          <w:r>
            <w:t xml:space="preserve">- </w:t>
          </w:r>
          <w:r w:rsidR="0069453B">
            <w:t>SPI PIN CONFIG</w:t>
          </w:r>
          <w:r>
            <w:t>……………………………………………………………………………………………………………...</w:t>
          </w:r>
          <w:r w:rsidR="00AD0347">
            <w:t>........</w:t>
          </w:r>
          <w:r w:rsidR="0069453B">
            <w:t>11</w:t>
          </w:r>
        </w:p>
        <w:p w14:paraId="47A9C135" w14:textId="59142551" w:rsidR="0092720E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5.9</w:t>
          </w:r>
          <w:r>
            <w:t xml:space="preserve">- </w:t>
          </w:r>
          <w:r w:rsidR="0069453B">
            <w:t>SPI CODE</w:t>
          </w:r>
          <w:r>
            <w:t>……………………………………………………………………………………………………………………...</w:t>
          </w:r>
          <w:r w:rsidR="00AD0347">
            <w:t>.........</w:t>
          </w:r>
          <w:r w:rsidR="000238EF">
            <w:t>.</w:t>
          </w:r>
          <w:r w:rsidR="0069453B">
            <w:t>12</w:t>
          </w:r>
        </w:p>
        <w:p w14:paraId="61F89A43" w14:textId="15001B6D" w:rsidR="0031760A" w:rsidRDefault="0092720E" w:rsidP="00FE335F">
          <w:pPr>
            <w:tabs>
              <w:tab w:val="left" w:pos="4408"/>
            </w:tabs>
          </w:pPr>
          <w:r>
            <w:rPr>
              <w:b/>
            </w:rPr>
            <w:t>FIGURE</w:t>
          </w:r>
          <w:r w:rsidR="0031760A">
            <w:rPr>
              <w:b/>
            </w:rPr>
            <w:t xml:space="preserve"> 5.10</w:t>
          </w:r>
          <w:r>
            <w:t xml:space="preserve">- </w:t>
          </w:r>
          <w:r w:rsidR="0069453B">
            <w:t>UART PIN CONFIG</w:t>
          </w:r>
          <w:r>
            <w:t>………………………………………………………………………………………………………</w:t>
          </w:r>
          <w:r w:rsidR="000238EF">
            <w:t>………..</w:t>
          </w:r>
          <w:r>
            <w:t>.</w:t>
          </w:r>
          <w:r w:rsidR="0069453B">
            <w:t>12</w:t>
          </w:r>
        </w:p>
        <w:p w14:paraId="73AD1138" w14:textId="7DA047EC" w:rsidR="00FE335F" w:rsidRPr="00E675DD" w:rsidRDefault="0031760A" w:rsidP="00FE335F">
          <w:pPr>
            <w:tabs>
              <w:tab w:val="left" w:pos="4408"/>
            </w:tabs>
          </w:pPr>
          <w:r>
            <w:rPr>
              <w:b/>
            </w:rPr>
            <w:t>FIGURE 5.11</w:t>
          </w:r>
          <w:r>
            <w:t xml:space="preserve">- </w:t>
          </w:r>
          <w:r w:rsidR="0069453B">
            <w:t>UART CODE</w:t>
          </w:r>
          <w:r>
            <w:t>………………………………………………………</w:t>
          </w:r>
          <w:r w:rsidR="0069453B">
            <w:t>………………………</w:t>
          </w:r>
          <w:r w:rsidR="00AD0347">
            <w:t>………………………………………</w:t>
          </w:r>
          <w:proofErr w:type="gramStart"/>
          <w:r w:rsidR="00AD0347">
            <w:t>…</w:t>
          </w:r>
          <w:r w:rsidR="000238EF">
            <w:t>..</w:t>
          </w:r>
          <w:proofErr w:type="gramEnd"/>
          <w:r w:rsidR="00AD0347">
            <w:t>13</w:t>
          </w:r>
        </w:p>
      </w:sdtContent>
    </w:sdt>
    <w:p w14:paraId="21ACDCA8" w14:textId="04FCADC2" w:rsidR="002478C3" w:rsidRDefault="002478C3" w:rsidP="002478C3"/>
    <w:p w14:paraId="1E64DA1F" w14:textId="5DBF6B93" w:rsidR="002478C3" w:rsidRDefault="002478C3" w:rsidP="002478C3"/>
    <w:p w14:paraId="138ED17A" w14:textId="5CBB1CF3" w:rsidR="002478C3" w:rsidRDefault="002478C3" w:rsidP="002478C3"/>
    <w:p w14:paraId="11529030" w14:textId="12F710BF" w:rsidR="002478C3" w:rsidRDefault="002478C3" w:rsidP="002478C3"/>
    <w:p w14:paraId="2B4A3A64" w14:textId="2A6DC017" w:rsidR="002478C3" w:rsidRDefault="002478C3" w:rsidP="002478C3"/>
    <w:p w14:paraId="4F6F0C0B" w14:textId="37BA419D" w:rsidR="002478C3" w:rsidRDefault="002478C3" w:rsidP="002478C3"/>
    <w:p w14:paraId="7F73E272" w14:textId="17831ACF" w:rsidR="002478C3" w:rsidRDefault="002478C3" w:rsidP="002478C3"/>
    <w:p w14:paraId="1BA82B0D" w14:textId="77777777" w:rsidR="00BF5D3E" w:rsidRDefault="00BF5D3E" w:rsidP="002478C3"/>
    <w:p w14:paraId="521A617D" w14:textId="32D1ADE1" w:rsidR="002478C3" w:rsidRDefault="002478C3" w:rsidP="002478C3"/>
    <w:p w14:paraId="31086868" w14:textId="75ABC594" w:rsidR="002478C3" w:rsidRDefault="002478C3" w:rsidP="002478C3"/>
    <w:p w14:paraId="59C7C017" w14:textId="43AC165F" w:rsidR="002478C3" w:rsidRDefault="002478C3" w:rsidP="002478C3"/>
    <w:p w14:paraId="3BE301D8" w14:textId="247B5878" w:rsidR="002478C3" w:rsidRDefault="002478C3" w:rsidP="002478C3"/>
    <w:p w14:paraId="2AFDBB9A" w14:textId="65A74601" w:rsidR="002478C3" w:rsidRDefault="002478C3" w:rsidP="002478C3"/>
    <w:p w14:paraId="5D35764B" w14:textId="169214F3" w:rsidR="002478C3" w:rsidRDefault="002478C3" w:rsidP="002478C3"/>
    <w:p w14:paraId="7D3A6798" w14:textId="73A2FAF3" w:rsidR="002478C3" w:rsidRDefault="002478C3" w:rsidP="002478C3"/>
    <w:p w14:paraId="04D46509" w14:textId="6D75B8C3" w:rsidR="00B71F9C" w:rsidRDefault="00B71F9C" w:rsidP="002478C3"/>
    <w:p w14:paraId="583E0102" w14:textId="33E4271C" w:rsidR="00B71F9C" w:rsidRDefault="00B71F9C" w:rsidP="002478C3"/>
    <w:p w14:paraId="52BD1E95" w14:textId="242E8047" w:rsidR="00B71F9C" w:rsidRDefault="00B71F9C" w:rsidP="002478C3"/>
    <w:p w14:paraId="26FBF132" w14:textId="6C7A85A2" w:rsidR="00B71F9C" w:rsidRDefault="00B71F9C" w:rsidP="002478C3"/>
    <w:p w14:paraId="3365980E" w14:textId="4D26F510" w:rsidR="00B71F9C" w:rsidRDefault="00B71F9C" w:rsidP="002478C3"/>
    <w:p w14:paraId="62684CA3" w14:textId="37C9F23F" w:rsidR="00EE1501" w:rsidRDefault="00CF04C4" w:rsidP="007E4810">
      <w:pPr>
        <w:pStyle w:val="Heading1"/>
        <w:rPr>
          <w:sz w:val="28"/>
        </w:rPr>
      </w:pPr>
      <w:r>
        <w:rPr>
          <w:sz w:val="28"/>
        </w:rPr>
        <w:lastRenderedPageBreak/>
        <w:t xml:space="preserve">ACTIVITY 1- </w:t>
      </w:r>
      <w:r w:rsidR="007E4810">
        <w:rPr>
          <w:sz w:val="28"/>
        </w:rPr>
        <w:t>ONRAMP CERTIFICATES</w:t>
      </w:r>
      <w:r w:rsidR="003106A9">
        <w:rPr>
          <w:sz w:val="28"/>
        </w:rPr>
        <w:t>:</w:t>
      </w:r>
    </w:p>
    <w:p w14:paraId="595F3087" w14:textId="75FB9823" w:rsidR="003106A9" w:rsidRDefault="003106A9" w:rsidP="003106A9"/>
    <w:p w14:paraId="50086AC7" w14:textId="28C0D485" w:rsidR="003106A9" w:rsidRDefault="003106A9" w:rsidP="003106A9"/>
    <w:p w14:paraId="08A5A9D8" w14:textId="77777777" w:rsidR="003106A9" w:rsidRPr="003106A9" w:rsidRDefault="003106A9" w:rsidP="003106A9"/>
    <w:p w14:paraId="512114E3" w14:textId="77777777" w:rsidR="003106A9" w:rsidRDefault="003106A9" w:rsidP="003106A9">
      <w:pPr>
        <w:ind w:firstLine="720"/>
      </w:pPr>
    </w:p>
    <w:p w14:paraId="0231083E" w14:textId="0A04DD88" w:rsidR="003106A9" w:rsidRDefault="003106A9" w:rsidP="003106A9">
      <w:pPr>
        <w:ind w:firstLine="720"/>
      </w:pPr>
      <w:r>
        <w:t>MATLAB ON RAMP CERTIFICATE:</w:t>
      </w:r>
    </w:p>
    <w:p w14:paraId="77B35111" w14:textId="77777777" w:rsidR="003106A9" w:rsidRPr="003106A9" w:rsidRDefault="003106A9" w:rsidP="003106A9">
      <w:pPr>
        <w:ind w:firstLine="720"/>
      </w:pPr>
    </w:p>
    <w:p w14:paraId="585C5CC6" w14:textId="562621AC" w:rsidR="00E43EFA" w:rsidRDefault="003106A9" w:rsidP="003106A9">
      <w:pPr>
        <w:ind w:firstLine="0"/>
        <w:jc w:val="center"/>
      </w:pPr>
      <w:r>
        <w:rPr>
          <w:noProof/>
        </w:rPr>
        <w:drawing>
          <wp:inline distT="0" distB="0" distL="0" distR="0" wp14:anchorId="027B14D5" wp14:editId="213D99C2">
            <wp:extent cx="6457950" cy="4537901"/>
            <wp:effectExtent l="0" t="0" r="0" b="0"/>
            <wp:docPr id="2" name="Picture 2" descr="C:\Users\99003729\AppData\Local\Microsoft\Windows\INetCache\Content.Word\mor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729\AppData\Local\Microsoft\Windows\INetCache\Content.Word\mora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B240" w14:textId="77777777" w:rsidR="003106A9" w:rsidRDefault="003106A9" w:rsidP="003106A9">
      <w:pPr>
        <w:ind w:firstLine="0"/>
      </w:pPr>
      <w:r>
        <w:tab/>
      </w:r>
    </w:p>
    <w:p w14:paraId="41646D41" w14:textId="77777777" w:rsidR="003106A9" w:rsidRDefault="003106A9" w:rsidP="003106A9">
      <w:pPr>
        <w:ind w:firstLine="0"/>
      </w:pPr>
    </w:p>
    <w:p w14:paraId="1766EC1A" w14:textId="77777777" w:rsidR="003106A9" w:rsidRDefault="003106A9" w:rsidP="003106A9">
      <w:pPr>
        <w:ind w:firstLine="0"/>
      </w:pPr>
    </w:p>
    <w:p w14:paraId="653EF9C2" w14:textId="77777777" w:rsidR="003106A9" w:rsidRDefault="003106A9" w:rsidP="003106A9">
      <w:pPr>
        <w:ind w:firstLine="0"/>
      </w:pPr>
    </w:p>
    <w:p w14:paraId="6B244758" w14:textId="77777777" w:rsidR="003106A9" w:rsidRDefault="003106A9" w:rsidP="003106A9">
      <w:pPr>
        <w:ind w:firstLine="0"/>
      </w:pPr>
    </w:p>
    <w:p w14:paraId="2B4D847A" w14:textId="77777777" w:rsidR="003106A9" w:rsidRDefault="003106A9" w:rsidP="003106A9">
      <w:pPr>
        <w:ind w:firstLine="0"/>
      </w:pPr>
    </w:p>
    <w:p w14:paraId="0A5EA70A" w14:textId="77777777" w:rsidR="003106A9" w:rsidRDefault="003106A9" w:rsidP="003106A9">
      <w:pPr>
        <w:ind w:firstLine="0"/>
      </w:pPr>
    </w:p>
    <w:p w14:paraId="762D5BD8" w14:textId="77777777" w:rsidR="003106A9" w:rsidRDefault="003106A9" w:rsidP="003106A9">
      <w:pPr>
        <w:ind w:firstLine="0"/>
      </w:pPr>
    </w:p>
    <w:p w14:paraId="56F3C2E4" w14:textId="77777777" w:rsidR="003106A9" w:rsidRDefault="003106A9" w:rsidP="003106A9">
      <w:pPr>
        <w:ind w:firstLine="0"/>
      </w:pPr>
    </w:p>
    <w:p w14:paraId="3A023856" w14:textId="77777777" w:rsidR="003106A9" w:rsidRDefault="003106A9" w:rsidP="003106A9">
      <w:pPr>
        <w:ind w:firstLine="0"/>
      </w:pPr>
    </w:p>
    <w:p w14:paraId="7E57AA7E" w14:textId="77777777" w:rsidR="003106A9" w:rsidRDefault="003106A9" w:rsidP="003106A9">
      <w:pPr>
        <w:ind w:firstLine="0"/>
      </w:pPr>
    </w:p>
    <w:p w14:paraId="5F053112" w14:textId="2FEA596D" w:rsidR="003106A9" w:rsidRDefault="003106A9" w:rsidP="003106A9">
      <w:pPr>
        <w:ind w:firstLine="0"/>
      </w:pPr>
    </w:p>
    <w:p w14:paraId="4C756CC2" w14:textId="77777777" w:rsidR="00A25DF5" w:rsidRDefault="00A25DF5" w:rsidP="003106A9">
      <w:pPr>
        <w:ind w:firstLine="0"/>
      </w:pPr>
    </w:p>
    <w:p w14:paraId="4902D33E" w14:textId="58AEEE11" w:rsidR="003106A9" w:rsidRDefault="003106A9" w:rsidP="003106A9">
      <w:pPr>
        <w:ind w:firstLine="720"/>
      </w:pPr>
      <w:r>
        <w:t>SIMULINK ONRAMP CERTIFICATE:</w:t>
      </w:r>
    </w:p>
    <w:p w14:paraId="49EFDCC4" w14:textId="77777777" w:rsidR="003106A9" w:rsidRDefault="003106A9" w:rsidP="003106A9">
      <w:pPr>
        <w:ind w:firstLine="720"/>
      </w:pPr>
    </w:p>
    <w:p w14:paraId="23F3E433" w14:textId="1462088B" w:rsidR="003106A9" w:rsidRPr="00EE1501" w:rsidRDefault="003106A9" w:rsidP="003106A9">
      <w:pPr>
        <w:ind w:firstLine="0"/>
      </w:pPr>
      <w:r>
        <w:rPr>
          <w:noProof/>
        </w:rPr>
        <w:drawing>
          <wp:inline distT="0" distB="0" distL="0" distR="0" wp14:anchorId="36238177" wp14:editId="63FFF2B5">
            <wp:extent cx="6457950" cy="4509433"/>
            <wp:effectExtent l="0" t="0" r="0" b="5715"/>
            <wp:docPr id="12" name="Picture 12" descr="C:\Users\99003729\AppData\Local\Microsoft\Windows\INetCache\Content.Word\sor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003729\AppData\Local\Microsoft\Windows\INetCache\Content.Word\soram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C3CD" w14:textId="77777777" w:rsidR="00A25DF5" w:rsidRDefault="00A25DF5" w:rsidP="005F5DA6">
      <w:pPr>
        <w:pStyle w:val="Heading1"/>
        <w:rPr>
          <w:sz w:val="28"/>
        </w:rPr>
      </w:pPr>
    </w:p>
    <w:p w14:paraId="7DDB3DBC" w14:textId="0F1F5BCC" w:rsidR="00A25DF5" w:rsidRDefault="00A25DF5" w:rsidP="005F5DA6">
      <w:pPr>
        <w:pStyle w:val="Heading1"/>
        <w:rPr>
          <w:sz w:val="28"/>
        </w:rPr>
      </w:pPr>
    </w:p>
    <w:p w14:paraId="411161D9" w14:textId="0E4B9D0F" w:rsidR="00A25DF5" w:rsidRDefault="00A25DF5" w:rsidP="00A25DF5"/>
    <w:p w14:paraId="05D50ED0" w14:textId="30FA233A" w:rsidR="00A25DF5" w:rsidRDefault="00A25DF5" w:rsidP="00A25DF5"/>
    <w:p w14:paraId="07263B05" w14:textId="275F9D2F" w:rsidR="00A25DF5" w:rsidRDefault="00A25DF5" w:rsidP="00A25DF5"/>
    <w:p w14:paraId="1A1DD065" w14:textId="77777777" w:rsidR="00A25DF5" w:rsidRPr="00A25DF5" w:rsidRDefault="00A25DF5" w:rsidP="00A25DF5"/>
    <w:p w14:paraId="65A416A7" w14:textId="77777777" w:rsidR="00A25DF5" w:rsidRDefault="00A25DF5" w:rsidP="005F5DA6">
      <w:pPr>
        <w:pStyle w:val="Heading1"/>
        <w:rPr>
          <w:sz w:val="28"/>
        </w:rPr>
      </w:pPr>
    </w:p>
    <w:p w14:paraId="7D747541" w14:textId="77777777" w:rsidR="00A25DF5" w:rsidRDefault="00A25DF5" w:rsidP="00A25DF5">
      <w:pPr>
        <w:ind w:firstLine="720"/>
      </w:pPr>
    </w:p>
    <w:p w14:paraId="228A04C9" w14:textId="25AFAB6E" w:rsidR="00A25DF5" w:rsidRDefault="00A25DF5" w:rsidP="00A25DF5">
      <w:pPr>
        <w:ind w:firstLine="720"/>
      </w:pPr>
      <w:r>
        <w:t>S</w:t>
      </w:r>
      <w:r>
        <w:t>TATEFLOW</w:t>
      </w:r>
      <w:r>
        <w:t xml:space="preserve"> ONRAMP CERTIFICATE:</w:t>
      </w:r>
    </w:p>
    <w:p w14:paraId="5F506BA8" w14:textId="77777777" w:rsidR="0040704C" w:rsidRDefault="0040704C" w:rsidP="00A25DF5">
      <w:pPr>
        <w:ind w:firstLine="720"/>
      </w:pPr>
    </w:p>
    <w:p w14:paraId="578AD298" w14:textId="3F5C68FB" w:rsidR="00A25DF5" w:rsidRDefault="0040704C" w:rsidP="00A25DF5">
      <w:pPr>
        <w:ind w:firstLine="0"/>
      </w:pPr>
      <w:r>
        <w:rPr>
          <w:noProof/>
        </w:rPr>
        <w:drawing>
          <wp:inline distT="0" distB="0" distL="0" distR="0" wp14:anchorId="4A72B8F6" wp14:editId="5A2EBBBB">
            <wp:extent cx="6457950" cy="4538795"/>
            <wp:effectExtent l="0" t="0" r="0" b="0"/>
            <wp:docPr id="19" name="Picture 19" descr="C:\Users\99003729\AppData\Local\Microsoft\Windows\INetCache\Content.Word\stor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729\AppData\Local\Microsoft\Windows\INetCache\Content.Word\stora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0F82" w14:textId="77777777" w:rsidR="002B296A" w:rsidRDefault="002B296A" w:rsidP="005F5DA6">
      <w:pPr>
        <w:pStyle w:val="Heading1"/>
        <w:rPr>
          <w:sz w:val="28"/>
        </w:rPr>
      </w:pPr>
    </w:p>
    <w:p w14:paraId="1EB96689" w14:textId="77777777" w:rsidR="002B296A" w:rsidRDefault="002B296A" w:rsidP="005F5DA6">
      <w:pPr>
        <w:pStyle w:val="Heading1"/>
        <w:rPr>
          <w:sz w:val="28"/>
        </w:rPr>
      </w:pPr>
    </w:p>
    <w:p w14:paraId="6BE82AED" w14:textId="77777777" w:rsidR="002B296A" w:rsidRDefault="002B296A" w:rsidP="005F5DA6">
      <w:pPr>
        <w:pStyle w:val="Heading1"/>
        <w:rPr>
          <w:sz w:val="28"/>
        </w:rPr>
      </w:pPr>
    </w:p>
    <w:p w14:paraId="18C4E6A3" w14:textId="77777777" w:rsidR="002B296A" w:rsidRDefault="002B296A" w:rsidP="005F5DA6">
      <w:pPr>
        <w:pStyle w:val="Heading1"/>
        <w:rPr>
          <w:sz w:val="28"/>
        </w:rPr>
      </w:pPr>
    </w:p>
    <w:p w14:paraId="4B89DB08" w14:textId="697A6D6D" w:rsidR="005F5DA6" w:rsidRDefault="00BB296F" w:rsidP="005F5DA6">
      <w:pPr>
        <w:pStyle w:val="Heading1"/>
        <w:rPr>
          <w:sz w:val="28"/>
        </w:rPr>
      </w:pPr>
      <w:r>
        <w:rPr>
          <w:sz w:val="28"/>
        </w:rPr>
        <w:lastRenderedPageBreak/>
        <w:t xml:space="preserve">ACTIVITY 2- </w:t>
      </w:r>
      <w:r w:rsidR="00927FD5">
        <w:rPr>
          <w:sz w:val="28"/>
        </w:rPr>
        <w:t>DIFFERENCE</w:t>
      </w:r>
      <w:r>
        <w:rPr>
          <w:sz w:val="28"/>
        </w:rPr>
        <w:t xml:space="preserve"> EQUATIONS:</w:t>
      </w:r>
    </w:p>
    <w:p w14:paraId="39D27481" w14:textId="7EED53E4" w:rsidR="00BD5B20" w:rsidRDefault="00BD5B20" w:rsidP="00CF7A83">
      <w:pPr>
        <w:ind w:firstLine="0"/>
      </w:pPr>
    </w:p>
    <w:p w14:paraId="56E0BEF9" w14:textId="2D767E0B" w:rsidR="00452734" w:rsidRDefault="00927FD5" w:rsidP="00452734">
      <w:pPr>
        <w:ind w:firstLine="0"/>
      </w:pPr>
      <w:r>
        <w:t>Diff</w:t>
      </w:r>
      <w:r w:rsidR="00055DE9">
        <w:t xml:space="preserve">erence equation I have taken </w:t>
      </w:r>
      <w:proofErr w:type="gramStart"/>
      <w:r w:rsidR="00055DE9">
        <w:t>is :</w:t>
      </w:r>
      <w:proofErr w:type="gramEnd"/>
    </w:p>
    <w:p w14:paraId="35CE4337" w14:textId="77777777" w:rsidR="002B296A" w:rsidRDefault="002B296A" w:rsidP="00452734">
      <w:pPr>
        <w:ind w:firstLine="0"/>
        <w:rPr>
          <w:rFonts w:ascii="Helvetica" w:hAnsi="Helvetica" w:cs="Helvetica"/>
          <w:b/>
          <w:bCs/>
          <w:color w:val="FFFFFF"/>
          <w:sz w:val="30"/>
          <w:szCs w:val="30"/>
          <w:shd w:val="clear" w:color="auto" w:fill="000000"/>
        </w:rPr>
      </w:pPr>
    </w:p>
    <w:p w14:paraId="735D3A8E" w14:textId="008A1892" w:rsidR="00452734" w:rsidRDefault="00452734" w:rsidP="00452734">
      <w:pPr>
        <w:ind w:firstLine="0"/>
      </w:pPr>
      <w:r>
        <w:rPr>
          <w:noProof/>
        </w:rPr>
        <w:drawing>
          <wp:inline distT="0" distB="0" distL="0" distR="0" wp14:anchorId="11C0F3E1" wp14:editId="0104FDE3">
            <wp:extent cx="6457950" cy="5903752"/>
            <wp:effectExtent l="0" t="0" r="0" b="1905"/>
            <wp:docPr id="20" name="Picture 20" descr="C:\Users\99003729\AppData\Local\Microsoft\Windows\INetCache\Content.Word\difference eq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9003729\AppData\Local\Microsoft\Windows\INetCache\Content.Word\difference equ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9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598D" w14:textId="7B1CBFDB" w:rsidR="00452734" w:rsidRDefault="00452734" w:rsidP="00452734">
      <w:pPr>
        <w:ind w:firstLine="0"/>
      </w:pPr>
    </w:p>
    <w:p w14:paraId="18F9287A" w14:textId="51AC966A" w:rsidR="00452734" w:rsidRDefault="00452734" w:rsidP="00452734">
      <w:pPr>
        <w:ind w:firstLine="0"/>
      </w:pPr>
    </w:p>
    <w:p w14:paraId="65134702" w14:textId="27A8D83B" w:rsidR="00452734" w:rsidRDefault="00452734" w:rsidP="00452734">
      <w:pPr>
        <w:ind w:firstLine="0"/>
      </w:pPr>
    </w:p>
    <w:p w14:paraId="137C0802" w14:textId="098B68DA" w:rsidR="00452734" w:rsidRDefault="00452734" w:rsidP="00452734">
      <w:pPr>
        <w:ind w:firstLine="0"/>
      </w:pPr>
    </w:p>
    <w:p w14:paraId="44422BB1" w14:textId="25982AB8" w:rsidR="00452734" w:rsidRDefault="00452734" w:rsidP="00452734">
      <w:pPr>
        <w:ind w:firstLine="0"/>
      </w:pPr>
    </w:p>
    <w:p w14:paraId="59AB8E2A" w14:textId="17D4A18A" w:rsidR="00452734" w:rsidRDefault="00452734" w:rsidP="00452734">
      <w:pPr>
        <w:ind w:firstLine="0"/>
      </w:pPr>
    </w:p>
    <w:p w14:paraId="5345FCBB" w14:textId="6443BDF6" w:rsidR="00452734" w:rsidRDefault="00452734" w:rsidP="00452734">
      <w:pPr>
        <w:ind w:firstLine="0"/>
      </w:pPr>
    </w:p>
    <w:p w14:paraId="15DB714B" w14:textId="2224E2F3" w:rsidR="00452734" w:rsidRDefault="00452734" w:rsidP="00452734">
      <w:pPr>
        <w:ind w:firstLine="0"/>
      </w:pPr>
    </w:p>
    <w:p w14:paraId="7C2354F9" w14:textId="7F64677A" w:rsidR="00452734" w:rsidRDefault="00452734" w:rsidP="00452734">
      <w:pPr>
        <w:ind w:firstLine="0"/>
      </w:pPr>
    </w:p>
    <w:p w14:paraId="7E43C02E" w14:textId="09B38604" w:rsidR="00452734" w:rsidRPr="00BD5B20" w:rsidRDefault="00452734" w:rsidP="00452734">
      <w:pPr>
        <w:ind w:firstLine="0"/>
        <w:jc w:val="center"/>
      </w:pPr>
      <w:bookmarkStart w:id="4" w:name="_GoBack"/>
      <w:r>
        <w:rPr>
          <w:noProof/>
        </w:rPr>
        <w:drawing>
          <wp:inline distT="0" distB="0" distL="0" distR="0" wp14:anchorId="5A660350" wp14:editId="3013FBE6">
            <wp:extent cx="5295900" cy="3789045"/>
            <wp:effectExtent l="0" t="0" r="0" b="1905"/>
            <wp:docPr id="21" name="Picture 21" descr="C:\Users\99003729\AppData\Local\Microsoft\Windows\INetCache\Content.Word\difference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9003729\AppData\Local\Microsoft\Windows\INetCache\Content.Word\difference grap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sectPr w:rsidR="00452734" w:rsidRPr="00BD5B20" w:rsidSect="00015EE5">
      <w:headerReference w:type="default" r:id="rId20"/>
      <w:footerReference w:type="default" r:id="rId2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9CB0E5" w14:textId="77777777" w:rsidR="00600480" w:rsidRDefault="00600480" w:rsidP="006A582B">
      <w:r>
        <w:separator/>
      </w:r>
    </w:p>
  </w:endnote>
  <w:endnote w:type="continuationSeparator" w:id="0">
    <w:p w14:paraId="1FE16D0B" w14:textId="77777777" w:rsidR="00600480" w:rsidRDefault="00600480" w:rsidP="006A582B">
      <w:r>
        <w:continuationSeparator/>
      </w:r>
    </w:p>
  </w:endnote>
  <w:endnote w:type="continuationNotice" w:id="1">
    <w:p w14:paraId="58E05F2E" w14:textId="77777777" w:rsidR="00600480" w:rsidRDefault="006004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34C8F858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B296A">
                    <w:rPr>
                      <w:b/>
                      <w:bCs/>
                      <w:noProof/>
                      <w:sz w:val="20"/>
                      <w:szCs w:val="20"/>
                    </w:rPr>
                    <w:t>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B296A">
                    <w:rPr>
                      <w:b/>
                      <w:bCs/>
                      <w:noProof/>
                      <w:sz w:val="20"/>
                      <w:szCs w:val="20"/>
                    </w:rPr>
                    <w:t>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DEC199" w14:textId="77777777" w:rsidR="00600480" w:rsidRDefault="00600480" w:rsidP="006A582B">
      <w:r>
        <w:separator/>
      </w:r>
    </w:p>
  </w:footnote>
  <w:footnote w:type="continuationSeparator" w:id="0">
    <w:p w14:paraId="4BF73EA9" w14:textId="77777777" w:rsidR="00600480" w:rsidRDefault="00600480" w:rsidP="006A582B">
      <w:r>
        <w:continuationSeparator/>
      </w:r>
    </w:p>
  </w:footnote>
  <w:footnote w:type="continuationNotice" w:id="1">
    <w:p w14:paraId="1578F497" w14:textId="77777777" w:rsidR="00600480" w:rsidRDefault="006004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710488F"/>
    <w:multiLevelType w:val="hybridMultilevel"/>
    <w:tmpl w:val="ABF5A3D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B55E7D5"/>
    <w:multiLevelType w:val="hybridMultilevel"/>
    <w:tmpl w:val="ED932E6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7365D11"/>
    <w:multiLevelType w:val="hybridMultilevel"/>
    <w:tmpl w:val="07A0E12A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-2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1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20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-20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-19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-18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-18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-17280" w:hanging="360"/>
      </w:pPr>
      <w:rPr>
        <w:rFonts w:ascii="Wingdings" w:hAnsi="Wingdings" w:hint="default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8480BA"/>
    <w:multiLevelType w:val="hybridMultilevel"/>
    <w:tmpl w:val="58024B5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BF891B"/>
    <w:multiLevelType w:val="hybridMultilevel"/>
    <w:tmpl w:val="D66C6DE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7D94516"/>
    <w:multiLevelType w:val="hybridMultilevel"/>
    <w:tmpl w:val="3126F7B4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61AC3"/>
    <w:multiLevelType w:val="hybridMultilevel"/>
    <w:tmpl w:val="CCA0BB5A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45BD6"/>
    <w:multiLevelType w:val="hybridMultilevel"/>
    <w:tmpl w:val="DBF4AF5C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0A129B"/>
    <w:multiLevelType w:val="hybridMultilevel"/>
    <w:tmpl w:val="D7DEF6E4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B2904"/>
    <w:multiLevelType w:val="hybridMultilevel"/>
    <w:tmpl w:val="71BCCE70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A554A7"/>
    <w:multiLevelType w:val="hybridMultilevel"/>
    <w:tmpl w:val="BDF848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F518DC"/>
    <w:multiLevelType w:val="hybridMultilevel"/>
    <w:tmpl w:val="A736559E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E428B"/>
    <w:multiLevelType w:val="hybridMultilevel"/>
    <w:tmpl w:val="479C9C8A"/>
    <w:lvl w:ilvl="0" w:tplc="FFFFFFFF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3"/>
  </w:num>
  <w:num w:numId="10">
    <w:abstractNumId w:val="14"/>
  </w:num>
  <w:num w:numId="11">
    <w:abstractNumId w:val="19"/>
  </w:num>
  <w:num w:numId="12">
    <w:abstractNumId w:val="10"/>
  </w:num>
  <w:num w:numId="13">
    <w:abstractNumId w:val="1"/>
  </w:num>
  <w:num w:numId="14">
    <w:abstractNumId w:val="21"/>
  </w:num>
  <w:num w:numId="15">
    <w:abstractNumId w:val="0"/>
  </w:num>
  <w:num w:numId="16">
    <w:abstractNumId w:val="2"/>
  </w:num>
  <w:num w:numId="17">
    <w:abstractNumId w:val="16"/>
  </w:num>
  <w:num w:numId="18">
    <w:abstractNumId w:val="11"/>
  </w:num>
  <w:num w:numId="19">
    <w:abstractNumId w:val="15"/>
  </w:num>
  <w:num w:numId="20">
    <w:abstractNumId w:val="8"/>
  </w:num>
  <w:num w:numId="21">
    <w:abstractNumId w:val="20"/>
  </w:num>
  <w:num w:numId="22">
    <w:abstractNumId w:val="13"/>
  </w:num>
  <w:num w:numId="23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00CC8"/>
    <w:rsid w:val="00002E69"/>
    <w:rsid w:val="00012BFC"/>
    <w:rsid w:val="00012C91"/>
    <w:rsid w:val="00012CF1"/>
    <w:rsid w:val="00014ABF"/>
    <w:rsid w:val="000150C2"/>
    <w:rsid w:val="00015EE5"/>
    <w:rsid w:val="0002032D"/>
    <w:rsid w:val="000215F2"/>
    <w:rsid w:val="000238EF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55DE9"/>
    <w:rsid w:val="00063244"/>
    <w:rsid w:val="000649BA"/>
    <w:rsid w:val="00064F75"/>
    <w:rsid w:val="00065DA8"/>
    <w:rsid w:val="0006602B"/>
    <w:rsid w:val="000701FB"/>
    <w:rsid w:val="000711C6"/>
    <w:rsid w:val="00072543"/>
    <w:rsid w:val="00075258"/>
    <w:rsid w:val="00077838"/>
    <w:rsid w:val="00077AEC"/>
    <w:rsid w:val="00081B3C"/>
    <w:rsid w:val="00081D88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4C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32DF0"/>
    <w:rsid w:val="001413BA"/>
    <w:rsid w:val="00143391"/>
    <w:rsid w:val="00146E5F"/>
    <w:rsid w:val="001474E5"/>
    <w:rsid w:val="00151009"/>
    <w:rsid w:val="001528A7"/>
    <w:rsid w:val="00154DA5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4C5D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6B2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1B8A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478C3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0B7E"/>
    <w:rsid w:val="002A220C"/>
    <w:rsid w:val="002A4215"/>
    <w:rsid w:val="002A489F"/>
    <w:rsid w:val="002A4E7E"/>
    <w:rsid w:val="002B296A"/>
    <w:rsid w:val="002B413A"/>
    <w:rsid w:val="002B4CAC"/>
    <w:rsid w:val="002C094F"/>
    <w:rsid w:val="002C17E6"/>
    <w:rsid w:val="002C32FB"/>
    <w:rsid w:val="002C3F89"/>
    <w:rsid w:val="002C4810"/>
    <w:rsid w:val="002D0F4F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0A3"/>
    <w:rsid w:val="002F1680"/>
    <w:rsid w:val="002F2222"/>
    <w:rsid w:val="002F28D5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06A9"/>
    <w:rsid w:val="003115ED"/>
    <w:rsid w:val="00312A9A"/>
    <w:rsid w:val="003148D2"/>
    <w:rsid w:val="00314E0C"/>
    <w:rsid w:val="00316202"/>
    <w:rsid w:val="0031760A"/>
    <w:rsid w:val="00320DA4"/>
    <w:rsid w:val="003217BE"/>
    <w:rsid w:val="00323635"/>
    <w:rsid w:val="00324E27"/>
    <w:rsid w:val="003255D3"/>
    <w:rsid w:val="00332A47"/>
    <w:rsid w:val="00334A26"/>
    <w:rsid w:val="00336E84"/>
    <w:rsid w:val="0034212F"/>
    <w:rsid w:val="003429B5"/>
    <w:rsid w:val="003431C0"/>
    <w:rsid w:val="003448EA"/>
    <w:rsid w:val="0034540B"/>
    <w:rsid w:val="003471FE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84764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A7FF4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2C9"/>
    <w:rsid w:val="003F1995"/>
    <w:rsid w:val="003F2B53"/>
    <w:rsid w:val="003F61ED"/>
    <w:rsid w:val="00402CAC"/>
    <w:rsid w:val="00403B40"/>
    <w:rsid w:val="00404807"/>
    <w:rsid w:val="00404B4F"/>
    <w:rsid w:val="00406A57"/>
    <w:rsid w:val="00406F96"/>
    <w:rsid w:val="0040704C"/>
    <w:rsid w:val="004077D2"/>
    <w:rsid w:val="00407D9A"/>
    <w:rsid w:val="00407DEC"/>
    <w:rsid w:val="004150CB"/>
    <w:rsid w:val="00417AA7"/>
    <w:rsid w:val="00420EE5"/>
    <w:rsid w:val="0042243B"/>
    <w:rsid w:val="0042380C"/>
    <w:rsid w:val="00424041"/>
    <w:rsid w:val="00425CC6"/>
    <w:rsid w:val="00431687"/>
    <w:rsid w:val="004328F5"/>
    <w:rsid w:val="00432EE2"/>
    <w:rsid w:val="0043372D"/>
    <w:rsid w:val="00433AF0"/>
    <w:rsid w:val="00433F09"/>
    <w:rsid w:val="004413FB"/>
    <w:rsid w:val="00441670"/>
    <w:rsid w:val="00443173"/>
    <w:rsid w:val="00450173"/>
    <w:rsid w:val="004505DF"/>
    <w:rsid w:val="00451AB2"/>
    <w:rsid w:val="00451C89"/>
    <w:rsid w:val="00451D49"/>
    <w:rsid w:val="00452553"/>
    <w:rsid w:val="00452734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6720B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914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D19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4F66ED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1F61"/>
    <w:rsid w:val="00533266"/>
    <w:rsid w:val="00533FF1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4D44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28FE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4B3E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403"/>
    <w:rsid w:val="005E18F5"/>
    <w:rsid w:val="005E6866"/>
    <w:rsid w:val="005F029C"/>
    <w:rsid w:val="005F341D"/>
    <w:rsid w:val="005F5DA6"/>
    <w:rsid w:val="005F5E9B"/>
    <w:rsid w:val="00600480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453B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0B13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09BD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01C8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1CFA"/>
    <w:rsid w:val="007C3387"/>
    <w:rsid w:val="007C3D3D"/>
    <w:rsid w:val="007C5195"/>
    <w:rsid w:val="007C53B0"/>
    <w:rsid w:val="007C67C2"/>
    <w:rsid w:val="007C7414"/>
    <w:rsid w:val="007D13CD"/>
    <w:rsid w:val="007D1431"/>
    <w:rsid w:val="007E09C8"/>
    <w:rsid w:val="007E264B"/>
    <w:rsid w:val="007E350B"/>
    <w:rsid w:val="007E40C5"/>
    <w:rsid w:val="007E4810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3CB7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4E50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0A1C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2225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E6810"/>
    <w:rsid w:val="008F1A2A"/>
    <w:rsid w:val="008F5A6C"/>
    <w:rsid w:val="008F755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FD3"/>
    <w:rsid w:val="009131A6"/>
    <w:rsid w:val="00913251"/>
    <w:rsid w:val="009137CA"/>
    <w:rsid w:val="00914F13"/>
    <w:rsid w:val="009153F4"/>
    <w:rsid w:val="00917BBA"/>
    <w:rsid w:val="009262C3"/>
    <w:rsid w:val="00926991"/>
    <w:rsid w:val="0092720E"/>
    <w:rsid w:val="009279D8"/>
    <w:rsid w:val="00927FD5"/>
    <w:rsid w:val="00931E94"/>
    <w:rsid w:val="009321A3"/>
    <w:rsid w:val="00934622"/>
    <w:rsid w:val="00935967"/>
    <w:rsid w:val="00942048"/>
    <w:rsid w:val="00942276"/>
    <w:rsid w:val="0094346B"/>
    <w:rsid w:val="009452CE"/>
    <w:rsid w:val="009455A6"/>
    <w:rsid w:val="00945F71"/>
    <w:rsid w:val="00946363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774F8"/>
    <w:rsid w:val="00982ABD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2F25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34E9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0D6"/>
    <w:rsid w:val="00A21668"/>
    <w:rsid w:val="00A21EB3"/>
    <w:rsid w:val="00A24D92"/>
    <w:rsid w:val="00A25DF5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472E7"/>
    <w:rsid w:val="00A5181C"/>
    <w:rsid w:val="00A52011"/>
    <w:rsid w:val="00A5476C"/>
    <w:rsid w:val="00A5616C"/>
    <w:rsid w:val="00A60155"/>
    <w:rsid w:val="00A60B50"/>
    <w:rsid w:val="00A61302"/>
    <w:rsid w:val="00A61B09"/>
    <w:rsid w:val="00A62BB9"/>
    <w:rsid w:val="00A63A61"/>
    <w:rsid w:val="00A7259F"/>
    <w:rsid w:val="00A72D6E"/>
    <w:rsid w:val="00A73627"/>
    <w:rsid w:val="00A74845"/>
    <w:rsid w:val="00A75888"/>
    <w:rsid w:val="00A75A68"/>
    <w:rsid w:val="00A75B53"/>
    <w:rsid w:val="00A803A9"/>
    <w:rsid w:val="00A84F26"/>
    <w:rsid w:val="00A91B63"/>
    <w:rsid w:val="00A92FFE"/>
    <w:rsid w:val="00A9375A"/>
    <w:rsid w:val="00A9757D"/>
    <w:rsid w:val="00AA2CE4"/>
    <w:rsid w:val="00AA304E"/>
    <w:rsid w:val="00AB1B25"/>
    <w:rsid w:val="00AB1C72"/>
    <w:rsid w:val="00AB278E"/>
    <w:rsid w:val="00AB2DFD"/>
    <w:rsid w:val="00AB2FC2"/>
    <w:rsid w:val="00AB45DA"/>
    <w:rsid w:val="00AB7215"/>
    <w:rsid w:val="00AB75FF"/>
    <w:rsid w:val="00AB7F1B"/>
    <w:rsid w:val="00AC01C1"/>
    <w:rsid w:val="00AC0A6A"/>
    <w:rsid w:val="00AC3D92"/>
    <w:rsid w:val="00AC64EF"/>
    <w:rsid w:val="00AD0347"/>
    <w:rsid w:val="00AD4BE9"/>
    <w:rsid w:val="00AD504B"/>
    <w:rsid w:val="00AD7647"/>
    <w:rsid w:val="00AE52EB"/>
    <w:rsid w:val="00AF174E"/>
    <w:rsid w:val="00AF1DB9"/>
    <w:rsid w:val="00AF22E2"/>
    <w:rsid w:val="00AF5BEC"/>
    <w:rsid w:val="00AF60FE"/>
    <w:rsid w:val="00AF6831"/>
    <w:rsid w:val="00B03215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2247"/>
    <w:rsid w:val="00B23DDC"/>
    <w:rsid w:val="00B23F0B"/>
    <w:rsid w:val="00B241F9"/>
    <w:rsid w:val="00B274A2"/>
    <w:rsid w:val="00B332DB"/>
    <w:rsid w:val="00B36B12"/>
    <w:rsid w:val="00B36CDF"/>
    <w:rsid w:val="00B41E75"/>
    <w:rsid w:val="00B42F99"/>
    <w:rsid w:val="00B462AA"/>
    <w:rsid w:val="00B47E0B"/>
    <w:rsid w:val="00B505F4"/>
    <w:rsid w:val="00B534ED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1F9C"/>
    <w:rsid w:val="00B733A0"/>
    <w:rsid w:val="00B76CB7"/>
    <w:rsid w:val="00B774C8"/>
    <w:rsid w:val="00B80866"/>
    <w:rsid w:val="00B83BB5"/>
    <w:rsid w:val="00B84A08"/>
    <w:rsid w:val="00B85874"/>
    <w:rsid w:val="00B91934"/>
    <w:rsid w:val="00B9338D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296F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1D22"/>
    <w:rsid w:val="00BD2CD8"/>
    <w:rsid w:val="00BD2D37"/>
    <w:rsid w:val="00BD43D2"/>
    <w:rsid w:val="00BD4B5B"/>
    <w:rsid w:val="00BD4D42"/>
    <w:rsid w:val="00BD5B20"/>
    <w:rsid w:val="00BE0F23"/>
    <w:rsid w:val="00BE3370"/>
    <w:rsid w:val="00BE4247"/>
    <w:rsid w:val="00BE4A22"/>
    <w:rsid w:val="00BE5292"/>
    <w:rsid w:val="00BE5566"/>
    <w:rsid w:val="00BE7A04"/>
    <w:rsid w:val="00BF00E2"/>
    <w:rsid w:val="00BF16EB"/>
    <w:rsid w:val="00BF5D3E"/>
    <w:rsid w:val="00BF6E3A"/>
    <w:rsid w:val="00BF6F44"/>
    <w:rsid w:val="00BF770F"/>
    <w:rsid w:val="00BF7938"/>
    <w:rsid w:val="00BF7CE1"/>
    <w:rsid w:val="00C02335"/>
    <w:rsid w:val="00C02D5E"/>
    <w:rsid w:val="00C041E8"/>
    <w:rsid w:val="00C06A7E"/>
    <w:rsid w:val="00C135DC"/>
    <w:rsid w:val="00C16016"/>
    <w:rsid w:val="00C17466"/>
    <w:rsid w:val="00C21D83"/>
    <w:rsid w:val="00C24323"/>
    <w:rsid w:val="00C2448A"/>
    <w:rsid w:val="00C24EB3"/>
    <w:rsid w:val="00C25E86"/>
    <w:rsid w:val="00C272E4"/>
    <w:rsid w:val="00C30E11"/>
    <w:rsid w:val="00C34592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13C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36E1"/>
    <w:rsid w:val="00C856CC"/>
    <w:rsid w:val="00C8687D"/>
    <w:rsid w:val="00C86CDB"/>
    <w:rsid w:val="00C876D6"/>
    <w:rsid w:val="00C87738"/>
    <w:rsid w:val="00C91099"/>
    <w:rsid w:val="00C91907"/>
    <w:rsid w:val="00C9532E"/>
    <w:rsid w:val="00C96ACA"/>
    <w:rsid w:val="00C97821"/>
    <w:rsid w:val="00CA24FC"/>
    <w:rsid w:val="00CA3E58"/>
    <w:rsid w:val="00CA44A5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04C4"/>
    <w:rsid w:val="00CF2A87"/>
    <w:rsid w:val="00CF4C92"/>
    <w:rsid w:val="00CF7A83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6EA8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37E0"/>
    <w:rsid w:val="00DD4784"/>
    <w:rsid w:val="00DD4A44"/>
    <w:rsid w:val="00DE17CF"/>
    <w:rsid w:val="00DE1B0A"/>
    <w:rsid w:val="00DE248F"/>
    <w:rsid w:val="00DE2A15"/>
    <w:rsid w:val="00DE2AA7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6E14"/>
    <w:rsid w:val="00E2725E"/>
    <w:rsid w:val="00E34A8E"/>
    <w:rsid w:val="00E37F3D"/>
    <w:rsid w:val="00E37F52"/>
    <w:rsid w:val="00E41425"/>
    <w:rsid w:val="00E43A57"/>
    <w:rsid w:val="00E43EFA"/>
    <w:rsid w:val="00E47301"/>
    <w:rsid w:val="00E52389"/>
    <w:rsid w:val="00E523BE"/>
    <w:rsid w:val="00E5457B"/>
    <w:rsid w:val="00E5622F"/>
    <w:rsid w:val="00E571D8"/>
    <w:rsid w:val="00E57C01"/>
    <w:rsid w:val="00E622EE"/>
    <w:rsid w:val="00E62D5B"/>
    <w:rsid w:val="00E675DD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973C0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1572"/>
    <w:rsid w:val="00ED3995"/>
    <w:rsid w:val="00ED6C57"/>
    <w:rsid w:val="00ED7DF7"/>
    <w:rsid w:val="00EE127F"/>
    <w:rsid w:val="00EE1501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67B82"/>
    <w:rsid w:val="00F717C6"/>
    <w:rsid w:val="00F73275"/>
    <w:rsid w:val="00F775B4"/>
    <w:rsid w:val="00F77B59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46E0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5D19"/>
    <w:rsid w:val="00FD671B"/>
    <w:rsid w:val="00FD7569"/>
    <w:rsid w:val="00FD7B19"/>
    <w:rsid w:val="00FE1EDF"/>
    <w:rsid w:val="00FE2B9B"/>
    <w:rsid w:val="00FE335F"/>
    <w:rsid w:val="00FE54A1"/>
    <w:rsid w:val="00FE6047"/>
    <w:rsid w:val="00FE63E3"/>
    <w:rsid w:val="00FE74EE"/>
    <w:rsid w:val="00FF24A8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12A40F9-4E09-45BA-8A86-D1EAC71E47A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A3A009A-2A3B-4429-97FE-AFF3E241E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154</TotalTime>
  <Pages>8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Pushkar Antony</cp:lastModifiedBy>
  <cp:revision>152</cp:revision>
  <cp:lastPrinted>2021-03-09T08:18:00Z</cp:lastPrinted>
  <dcterms:created xsi:type="dcterms:W3CDTF">2020-05-13T03:02:00Z</dcterms:created>
  <dcterms:modified xsi:type="dcterms:W3CDTF">2021-03-16T07:38:00Z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